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F4BF" w14:textId="6B918ED8" w:rsidR="00531896" w:rsidRPr="00277B76" w:rsidRDefault="00531896" w:rsidP="00531896">
      <w:pPr>
        <w:pStyle w:val="PartTitle"/>
        <w:framePr w:wrap="notBeside"/>
      </w:pPr>
      <w:r w:rsidRPr="00277B76">
        <w:t>V</w:t>
      </w:r>
      <w:r>
        <w:t>ersion</w:t>
      </w:r>
    </w:p>
    <w:p w14:paraId="6DA518F4" w14:textId="124CEC7A" w:rsidR="00531896" w:rsidRDefault="00531896" w:rsidP="00531896">
      <w:pPr>
        <w:pStyle w:val="PartLabel"/>
        <w:framePr w:wrap="notBeside"/>
      </w:pPr>
      <w:r>
        <w:t>1</w:t>
      </w:r>
    </w:p>
    <w:p w14:paraId="71BB331C" w14:textId="66EB68B6" w:rsidR="00531896" w:rsidRDefault="00531896" w:rsidP="00531896">
      <w:pPr>
        <w:pStyle w:val="CompanyName"/>
      </w:pPr>
      <w:r>
        <w:t>By: vijay garothaya</w:t>
      </w:r>
    </w:p>
    <w:p w14:paraId="35A4BDB9" w14:textId="5E51104E" w:rsidR="00531896" w:rsidRDefault="00531896" w:rsidP="00531896">
      <w:pPr>
        <w:pStyle w:val="SubtitleCover"/>
      </w:pPr>
    </w:p>
    <w:p w14:paraId="0C0F2220" w14:textId="6EFBDA81" w:rsidR="00531896" w:rsidRDefault="00A754D2" w:rsidP="00531896">
      <w:pPr>
        <w:pStyle w:val="TitleCover"/>
        <w:sectPr w:rsidR="00531896" w:rsidSect="007A3843">
          <w:footerReference w:type="even" r:id="rId7"/>
          <w:footerReference w:type="default" r:id="rId8"/>
          <w:headerReference w:type="first" r:id="rId9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>
        <w:rPr>
          <w:spacing w:val="-180"/>
        </w:rPr>
        <w:t xml:space="preserve">Git Setup </w:t>
      </w:r>
      <w:r w:rsidR="00531896">
        <w:rPr>
          <w:spacing w:val="-120"/>
        </w:rPr>
        <w:t>G</w:t>
      </w:r>
      <w:r w:rsidR="00531896">
        <w:t>u</w:t>
      </w:r>
      <w:r w:rsidR="00531896">
        <w:rPr>
          <w:spacing w:val="-110"/>
        </w:rPr>
        <w:t>i</w:t>
      </w:r>
      <w:r w:rsidR="00531896">
        <w:rPr>
          <w:spacing w:val="-100"/>
        </w:rPr>
        <w:t>d</w:t>
      </w:r>
      <w:r w:rsidR="00531896">
        <w:t>e</w:t>
      </w:r>
    </w:p>
    <w:p w14:paraId="17BEE25F" w14:textId="77777777" w:rsidR="00792016" w:rsidRDefault="00792016" w:rsidP="00792016">
      <w:pPr>
        <w:pStyle w:val="SectionLabel"/>
      </w:pPr>
      <w:r>
        <w:rPr>
          <w:spacing w:val="-100"/>
        </w:rPr>
        <w:lastRenderedPageBreak/>
        <w:t>T</w:t>
      </w:r>
      <w:r>
        <w:t>able of Contents</w:t>
      </w:r>
    </w:p>
    <w:p w14:paraId="1DB501FA" w14:textId="21126830" w:rsidR="00551AF6" w:rsidRDefault="00551AF6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rPr>
          <w:rFonts w:ascii="Arial" w:hAnsi="Arial"/>
          <w:b w:val="0"/>
          <w:bCs w:val="0"/>
          <w:i w:val="0"/>
          <w:iCs w:val="0"/>
          <w:sz w:val="28"/>
        </w:rPr>
        <w:fldChar w:fldCharType="begin"/>
      </w:r>
      <w:r>
        <w:rPr>
          <w:rFonts w:ascii="Arial" w:hAnsi="Arial"/>
          <w:b w:val="0"/>
          <w:bCs w:val="0"/>
          <w:i w:val="0"/>
          <w:iCs w:val="0"/>
          <w:sz w:val="28"/>
        </w:rPr>
        <w:instrText xml:space="preserve"> TOC \o "1-3" \h \z \u </w:instrText>
      </w:r>
      <w:r>
        <w:rPr>
          <w:rFonts w:ascii="Arial" w:hAnsi="Arial"/>
          <w:b w:val="0"/>
          <w:bCs w:val="0"/>
          <w:i w:val="0"/>
          <w:iCs w:val="0"/>
          <w:sz w:val="28"/>
        </w:rPr>
        <w:fldChar w:fldCharType="separate"/>
      </w:r>
      <w:hyperlink w:anchor="_Toc42443763" w:history="1">
        <w:r w:rsidRPr="00E01031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_Toc42443763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199B3A" w14:textId="297D22FE" w:rsidR="00551AF6" w:rsidRDefault="00551AF6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443764" w:history="1">
        <w:r w:rsidRPr="00E01031">
          <w:rPr>
            <w:rStyle w:val="Hyperlink"/>
            <w:noProof/>
          </w:rPr>
          <w:t>Signup at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_Toc42443764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64DDE2" w14:textId="1840EA61" w:rsidR="00551AF6" w:rsidRDefault="00551AF6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443765" w:history="1">
        <w:r w:rsidRPr="00E01031">
          <w:rPr>
            <w:rStyle w:val="Hyperlink"/>
            <w:noProof/>
          </w:rPr>
          <w:t>Download SourceTree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_Toc42443765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7BCF08" w14:textId="29A0EA77" w:rsidR="00792016" w:rsidRDefault="00551AF6" w:rsidP="00792016">
      <w:r>
        <w:rPr>
          <w:rFonts w:ascii="Arial" w:hAnsi="Arial" w:cstheme="minorHAnsi"/>
          <w:b/>
          <w:bCs/>
          <w:i/>
          <w:iCs/>
          <w:sz w:val="28"/>
          <w:szCs w:val="24"/>
        </w:rPr>
        <w:fldChar w:fldCharType="end"/>
      </w:r>
    </w:p>
    <w:p w14:paraId="44214F88" w14:textId="77777777" w:rsidR="00792016" w:rsidRDefault="00792016">
      <w:r>
        <w:br w:type="page"/>
      </w:r>
    </w:p>
    <w:p w14:paraId="7B1F744D" w14:textId="3E08C0B6" w:rsidR="00A754D2" w:rsidRDefault="00A754D2" w:rsidP="00792016">
      <w:pPr>
        <w:pStyle w:val="Heading1"/>
      </w:pPr>
      <w:bookmarkStart w:id="0" w:name="_Toc42443763"/>
      <w:r>
        <w:lastRenderedPageBreak/>
        <w:t>Introduction</w:t>
      </w:r>
      <w:bookmarkEnd w:id="0"/>
    </w:p>
    <w:p w14:paraId="70D5CF18" w14:textId="656C67B4" w:rsidR="00A754D2" w:rsidRPr="003D357B" w:rsidRDefault="00A754D2" w:rsidP="00A754D2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We are planning to use </w:t>
      </w:r>
      <w:proofErr w:type="spellStart"/>
      <w:r w:rsidRPr="003D357B">
        <w:rPr>
          <w:sz w:val="28"/>
          <w:szCs w:val="28"/>
        </w:rPr>
        <w:t>github</w:t>
      </w:r>
      <w:proofErr w:type="spellEnd"/>
      <w:r w:rsidRPr="003D357B">
        <w:rPr>
          <w:sz w:val="28"/>
          <w:szCs w:val="28"/>
        </w:rPr>
        <w:t xml:space="preserve"> for source code repository. This document includes steps on how to setup </w:t>
      </w:r>
      <w:proofErr w:type="spellStart"/>
      <w:r w:rsidRPr="003D357B">
        <w:rPr>
          <w:sz w:val="28"/>
          <w:szCs w:val="28"/>
        </w:rPr>
        <w:t>github</w:t>
      </w:r>
      <w:proofErr w:type="spellEnd"/>
      <w:r w:rsidRPr="003D357B">
        <w:rPr>
          <w:sz w:val="28"/>
          <w:szCs w:val="28"/>
        </w:rPr>
        <w:t xml:space="preserve"> account and git client (SourceTree)</w:t>
      </w:r>
    </w:p>
    <w:p w14:paraId="2429F825" w14:textId="77777777" w:rsidR="00A754D2" w:rsidRDefault="00A754D2">
      <w:pPr>
        <w:rPr>
          <w:rFonts w:ascii="Arial Black" w:hAnsi="Arial Black"/>
          <w:color w:val="808080"/>
          <w:spacing w:val="-25"/>
          <w:kern w:val="28"/>
          <w:sz w:val="32"/>
        </w:rPr>
      </w:pPr>
      <w:r>
        <w:br w:type="page"/>
      </w:r>
    </w:p>
    <w:p w14:paraId="0210F8EC" w14:textId="77777777" w:rsidR="00B001DC" w:rsidRDefault="003D357B" w:rsidP="00B001DC">
      <w:pPr>
        <w:pStyle w:val="Heading1"/>
      </w:pPr>
      <w:bookmarkStart w:id="1" w:name="_Toc42443764"/>
      <w:r>
        <w:lastRenderedPageBreak/>
        <w:t>Signup at GitHub</w:t>
      </w:r>
      <w:bookmarkEnd w:id="1"/>
    </w:p>
    <w:p w14:paraId="5B54410F" w14:textId="77777777" w:rsidR="00B001DC" w:rsidRPr="00B001DC" w:rsidRDefault="00B001DC" w:rsidP="00B001DC">
      <w:pPr>
        <w:rPr>
          <w:rFonts w:ascii="Times New Roman" w:hAnsi="Times New Roman"/>
          <w:sz w:val="28"/>
          <w:szCs w:val="28"/>
        </w:rPr>
      </w:pPr>
      <w:proofErr w:type="spellStart"/>
      <w:r w:rsidRPr="00B001DC">
        <w:rPr>
          <w:sz w:val="28"/>
          <w:szCs w:val="28"/>
        </w:rPr>
        <w:t>Goto</w:t>
      </w:r>
      <w:proofErr w:type="spellEnd"/>
      <w:r w:rsidRPr="00B001DC">
        <w:rPr>
          <w:sz w:val="28"/>
          <w:szCs w:val="28"/>
        </w:rPr>
        <w:t xml:space="preserve"> GitHub at  </w:t>
      </w:r>
      <w:hyperlink r:id="rId10" w:history="1">
        <w:r w:rsidRPr="00B001DC">
          <w:rPr>
            <w:rStyle w:val="Hyperlink"/>
            <w:sz w:val="28"/>
            <w:szCs w:val="28"/>
          </w:rPr>
          <w:t>https://github.com/</w:t>
        </w:r>
      </w:hyperlink>
    </w:p>
    <w:p w14:paraId="27ED9475" w14:textId="77777777" w:rsidR="00B001DC" w:rsidRDefault="00B001DC" w:rsidP="00B001DC">
      <w:pPr>
        <w:pStyle w:val="Heading1"/>
      </w:pPr>
    </w:p>
    <w:p w14:paraId="0C99C6F6" w14:textId="77777777" w:rsidR="00B001DC" w:rsidRDefault="00B001DC" w:rsidP="005022CE">
      <w:r>
        <w:rPr>
          <w:noProof/>
        </w:rPr>
        <w:drawing>
          <wp:inline distT="0" distB="0" distL="0" distR="0" wp14:anchorId="7ACD4795" wp14:editId="67D7933B">
            <wp:extent cx="5943600" cy="35242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7 at 12.40.2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65B7" w14:textId="18365DDB" w:rsidR="005022CE" w:rsidRDefault="00B001DC" w:rsidP="00B001DC">
      <w:pPr>
        <w:rPr>
          <w:sz w:val="28"/>
          <w:szCs w:val="28"/>
        </w:rPr>
      </w:pPr>
      <w:r w:rsidRPr="00B001DC">
        <w:rPr>
          <w:sz w:val="28"/>
          <w:szCs w:val="28"/>
        </w:rPr>
        <w:t xml:space="preserve">Select Unique </w:t>
      </w:r>
      <w:r w:rsidR="005022CE" w:rsidRPr="00B001DC">
        <w:rPr>
          <w:sz w:val="28"/>
          <w:szCs w:val="28"/>
        </w:rPr>
        <w:t>Username</w:t>
      </w:r>
      <w:r w:rsidRPr="00B001DC">
        <w:rPr>
          <w:sz w:val="28"/>
          <w:szCs w:val="28"/>
        </w:rPr>
        <w:t xml:space="preserve"> and Enter Email Id, Password</w:t>
      </w:r>
      <w:r w:rsidR="005022CE">
        <w:rPr>
          <w:sz w:val="28"/>
          <w:szCs w:val="28"/>
        </w:rPr>
        <w:t>.</w:t>
      </w:r>
      <w:r w:rsidRPr="00B001DC">
        <w:rPr>
          <w:sz w:val="28"/>
          <w:szCs w:val="28"/>
        </w:rPr>
        <w:t xml:space="preserve"> </w:t>
      </w:r>
      <w:r w:rsidR="005022CE">
        <w:rPr>
          <w:sz w:val="28"/>
          <w:szCs w:val="28"/>
        </w:rPr>
        <w:t>Sample information:</w:t>
      </w:r>
    </w:p>
    <w:p w14:paraId="53116ED4" w14:textId="70484AAA" w:rsidR="00B001DC" w:rsidRPr="00B001DC" w:rsidRDefault="005022CE" w:rsidP="00B001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6556CB" wp14:editId="63739E6C">
            <wp:extent cx="5943600" cy="37147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07 at 12.45.2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7B" w:rsidRPr="00B001DC">
        <w:rPr>
          <w:sz w:val="28"/>
          <w:szCs w:val="28"/>
        </w:rPr>
        <w:br w:type="page"/>
      </w:r>
    </w:p>
    <w:p w14:paraId="4A832916" w14:textId="6752819C" w:rsidR="001228FE" w:rsidRDefault="00792016" w:rsidP="00792016">
      <w:pPr>
        <w:pStyle w:val="Heading1"/>
      </w:pPr>
      <w:bookmarkStart w:id="2" w:name="_Toc42443765"/>
      <w:r>
        <w:lastRenderedPageBreak/>
        <w:t xml:space="preserve">Download </w:t>
      </w:r>
      <w:r w:rsidR="00E56637">
        <w:t>SourceTree</w:t>
      </w:r>
      <w:bookmarkEnd w:id="2"/>
    </w:p>
    <w:p w14:paraId="3D2B8210" w14:textId="49EBFE2A" w:rsidR="00B7458A" w:rsidRPr="003D357B" w:rsidRDefault="00B7458A" w:rsidP="00B7458A">
      <w:pPr>
        <w:rPr>
          <w:sz w:val="28"/>
          <w:szCs w:val="28"/>
        </w:rPr>
      </w:pPr>
      <w:r w:rsidRPr="003D357B">
        <w:rPr>
          <w:sz w:val="28"/>
          <w:szCs w:val="28"/>
        </w:rPr>
        <w:t xml:space="preserve">Go to  </w:t>
      </w:r>
      <w:hyperlink r:id="rId13" w:history="1">
        <w:r w:rsidRPr="003D357B">
          <w:rPr>
            <w:rStyle w:val="Hyperlink"/>
            <w:sz w:val="28"/>
            <w:szCs w:val="28"/>
          </w:rPr>
          <w:t>https://www.sourcetreeapp.com/</w:t>
        </w:r>
      </w:hyperlink>
    </w:p>
    <w:p w14:paraId="7D8277E8" w14:textId="77777777" w:rsidR="00B7458A" w:rsidRDefault="00B7458A" w:rsidP="00B7458A"/>
    <w:p w14:paraId="50AA1814" w14:textId="1CF1379A" w:rsidR="00B7458A" w:rsidRDefault="00B7458A" w:rsidP="00B7458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CEECE1C" wp14:editId="666F1198">
            <wp:extent cx="6534845" cy="4813300"/>
            <wp:effectExtent l="12700" t="12700" r="18415" b="12700"/>
            <wp:docPr id="1" name="Picture 1" descr="Sourcetree websi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6 at 9.03.13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3" b="6325"/>
                    <a:stretch/>
                  </pic:blipFill>
                  <pic:spPr bwMode="auto">
                    <a:xfrm>
                      <a:off x="0" y="0"/>
                      <a:ext cx="6543198" cy="4819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B891" w14:textId="4E02D912" w:rsidR="00792016" w:rsidRDefault="00792016" w:rsidP="00792016">
      <w:pPr>
        <w:pStyle w:val="BodyText"/>
      </w:pPr>
    </w:p>
    <w:p w14:paraId="5E4E741C" w14:textId="7670DF3B" w:rsidR="00B7458A" w:rsidRPr="003D357B" w:rsidRDefault="00B7458A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Download </w:t>
      </w:r>
      <w:proofErr w:type="spellStart"/>
      <w:r w:rsidRPr="003D357B">
        <w:rPr>
          <w:sz w:val="28"/>
          <w:szCs w:val="28"/>
        </w:rPr>
        <w:t>sourcetree</w:t>
      </w:r>
      <w:proofErr w:type="spellEnd"/>
      <w:r w:rsidRPr="003D357B">
        <w:rPr>
          <w:sz w:val="28"/>
          <w:szCs w:val="28"/>
        </w:rPr>
        <w:t xml:space="preserve"> app by clicking “Download for Mac OS X”</w:t>
      </w:r>
    </w:p>
    <w:p w14:paraId="6330E460" w14:textId="77777777" w:rsidR="007A05CA" w:rsidRPr="003D357B" w:rsidRDefault="007A05CA" w:rsidP="00792016">
      <w:pPr>
        <w:pStyle w:val="BodyText"/>
        <w:rPr>
          <w:sz w:val="28"/>
          <w:szCs w:val="28"/>
        </w:rPr>
      </w:pPr>
    </w:p>
    <w:p w14:paraId="6E87BD10" w14:textId="65B62026" w:rsidR="00B7458A" w:rsidRPr="003D357B" w:rsidRDefault="007A05CA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lastRenderedPageBreak/>
        <w:drawing>
          <wp:inline distT="0" distB="0" distL="0" distR="0" wp14:anchorId="41ED8DAC" wp14:editId="204E49C5">
            <wp:extent cx="5943600" cy="45516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6 at 9.07.0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384" w14:textId="325A6607" w:rsidR="007A05CA" w:rsidRPr="003D357B" w:rsidRDefault="007A05CA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>Accept Agreement and click “Download” to start download.</w:t>
      </w:r>
    </w:p>
    <w:p w14:paraId="5108E1E0" w14:textId="58EFA8F6" w:rsidR="005E4B5E" w:rsidRPr="003D357B" w:rsidRDefault="005E4B5E">
      <w:pPr>
        <w:rPr>
          <w:spacing w:val="-5"/>
          <w:sz w:val="28"/>
          <w:szCs w:val="28"/>
        </w:rPr>
      </w:pPr>
      <w:r w:rsidRPr="003D357B">
        <w:rPr>
          <w:sz w:val="28"/>
          <w:szCs w:val="28"/>
        </w:rPr>
        <w:br w:type="page"/>
      </w:r>
    </w:p>
    <w:p w14:paraId="7D31B7EF" w14:textId="77777777" w:rsidR="00A210D0" w:rsidRPr="003D357B" w:rsidRDefault="00A210D0" w:rsidP="00792016">
      <w:pPr>
        <w:pStyle w:val="BodyText"/>
        <w:rPr>
          <w:sz w:val="28"/>
          <w:szCs w:val="28"/>
        </w:rPr>
      </w:pPr>
    </w:p>
    <w:p w14:paraId="0692DAC9" w14:textId="776A5278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>Most probably this file will be downloaded in “Downloads” folder. Downloaded folder looks like below:</w:t>
      </w:r>
    </w:p>
    <w:p w14:paraId="12A0BA87" w14:textId="44EAAF2B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drawing>
          <wp:inline distT="0" distB="0" distL="0" distR="0" wp14:anchorId="18127DB7" wp14:editId="4BF0455D">
            <wp:extent cx="5943600" cy="364998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7 at 12.23.1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014A" w14:textId="4062353A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Extract the zip file by double clicking zip file.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file looks as below after unzip.</w:t>
      </w:r>
    </w:p>
    <w:p w14:paraId="621C57E7" w14:textId="7A4EDBE9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lastRenderedPageBreak/>
        <w:drawing>
          <wp:inline distT="0" distB="0" distL="0" distR="0" wp14:anchorId="1E9A3888" wp14:editId="4468C3B3">
            <wp:extent cx="5943600" cy="36499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7 at 12.27.18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B52E" w14:textId="0D46694D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Move the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file in application folder for easy access.</w:t>
      </w:r>
    </w:p>
    <w:p w14:paraId="614271E2" w14:textId="441446DF" w:rsidR="005E4B5E" w:rsidRPr="003D357B" w:rsidRDefault="005E4B5E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For the first time, right click on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and click on open.</w:t>
      </w:r>
    </w:p>
    <w:sectPr w:rsidR="005E4B5E" w:rsidRPr="003D357B" w:rsidSect="00635D2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28FA55" w14:textId="77777777" w:rsidR="00745298" w:rsidRDefault="00745298" w:rsidP="00792016">
      <w:r>
        <w:separator/>
      </w:r>
    </w:p>
  </w:endnote>
  <w:endnote w:type="continuationSeparator" w:id="0">
    <w:p w14:paraId="7489C927" w14:textId="77777777" w:rsidR="00745298" w:rsidRDefault="00745298" w:rsidP="00792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0320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744BA0" w14:textId="014E108D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F70752" w14:textId="77777777" w:rsidR="00792016" w:rsidRDefault="00792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CD6C7" w14:textId="77777777" w:rsidR="00E16EE8" w:rsidRDefault="00D46E2A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037278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47C0CA" w14:textId="6D691523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EB71BF" w14:textId="77777777" w:rsidR="00792016" w:rsidRDefault="00792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113A2" w14:textId="77777777" w:rsidR="00745298" w:rsidRDefault="00745298" w:rsidP="00792016">
      <w:r>
        <w:separator/>
      </w:r>
    </w:p>
  </w:footnote>
  <w:footnote w:type="continuationSeparator" w:id="0">
    <w:p w14:paraId="092219FB" w14:textId="77777777" w:rsidR="00745298" w:rsidRDefault="00745298" w:rsidP="00792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A75B2" w14:textId="77777777" w:rsidR="00A754D2" w:rsidRDefault="00A754D2">
    <w:pPr>
      <w:pStyle w:val="Header"/>
    </w:pPr>
  </w:p>
  <w:p w14:paraId="7DE31ECF" w14:textId="5FA94935" w:rsidR="00B7458A" w:rsidRDefault="00A754D2">
    <w:pPr>
      <w:pStyle w:val="Header"/>
    </w:pPr>
    <w:r>
      <w:t>Git setup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C5FD4" w14:textId="6574958C" w:rsidR="00792016" w:rsidRDefault="00551AF6">
    <w:pPr>
      <w:pStyle w:val="Header"/>
    </w:pPr>
    <w:r>
      <w:t>Git 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6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7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8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9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0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1" w15:restartNumberingAfterBreak="0">
    <w:nsid w:val="4C510602"/>
    <w:multiLevelType w:val="singleLevel"/>
    <w:tmpl w:val="F1444738"/>
    <w:lvl w:ilvl="0">
      <w:start w:val="1"/>
      <w:numFmt w:val="bullet"/>
      <w:pStyle w:val="TOC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3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4" w15:restartNumberingAfterBreak="0">
    <w:nsid w:val="5F436190"/>
    <w:multiLevelType w:val="singleLevel"/>
    <w:tmpl w:val="D7CE7166"/>
    <w:lvl w:ilvl="0">
      <w:start w:val="1"/>
      <w:numFmt w:val="bullet"/>
      <w:pStyle w:val="TOC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6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7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8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9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6"/>
  </w:num>
  <w:num w:numId="8">
    <w:abstractNumId w:val="13"/>
  </w:num>
  <w:num w:numId="9">
    <w:abstractNumId w:val="15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14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1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16"/>
  </w:num>
  <w:num w:numId="19">
    <w:abstractNumId w:val="5"/>
  </w:num>
  <w:num w:numId="20">
    <w:abstractNumId w:val="18"/>
  </w:num>
  <w:num w:numId="21">
    <w:abstractNumId w:val="17"/>
  </w:num>
  <w:num w:numId="22">
    <w:abstractNumId w:val="8"/>
  </w:num>
  <w:num w:numId="23">
    <w:abstractNumId w:val="12"/>
  </w:num>
  <w:num w:numId="24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9"/>
  </w:num>
  <w:num w:numId="29">
    <w:abstractNumId w:val="7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19"/>
  </w:num>
  <w:num w:numId="35">
    <w:abstractNumId w:val="10"/>
  </w:num>
  <w:num w:numId="36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E"/>
    <w:rsid w:val="001228FE"/>
    <w:rsid w:val="00322F34"/>
    <w:rsid w:val="003D357B"/>
    <w:rsid w:val="005022CE"/>
    <w:rsid w:val="00531896"/>
    <w:rsid w:val="00551AF6"/>
    <w:rsid w:val="005C33F3"/>
    <w:rsid w:val="005E4B5E"/>
    <w:rsid w:val="00635D20"/>
    <w:rsid w:val="00745298"/>
    <w:rsid w:val="00792016"/>
    <w:rsid w:val="007A05CA"/>
    <w:rsid w:val="00A210D0"/>
    <w:rsid w:val="00A40C74"/>
    <w:rsid w:val="00A754D2"/>
    <w:rsid w:val="00B001DC"/>
    <w:rsid w:val="00B7458A"/>
    <w:rsid w:val="00D46E2A"/>
    <w:rsid w:val="00E057F0"/>
    <w:rsid w:val="00E5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4767D"/>
  <w15:chartTrackingRefBased/>
  <w15:docId w15:val="{A07DA7D8-7CC2-0C4F-B5C1-E3CDE1E0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AF6"/>
    <w:rPr>
      <w:rFonts w:ascii="Garamond" w:eastAsia="Times New Roman" w:hAnsi="Garamond" w:cs="Times New Roman"/>
      <w:sz w:val="16"/>
      <w:szCs w:val="20"/>
    </w:rPr>
  </w:style>
  <w:style w:type="paragraph" w:styleId="Heading1">
    <w:name w:val="heading 1"/>
    <w:basedOn w:val="Normal"/>
    <w:next w:val="BodyText"/>
    <w:link w:val="Heading1Char"/>
    <w:qFormat/>
    <w:rsid w:val="00551AF6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link w:val="Heading2Char"/>
    <w:qFormat/>
    <w:rsid w:val="00551AF6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link w:val="Heading3Char"/>
    <w:qFormat/>
    <w:rsid w:val="00551AF6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link w:val="Heading4Char"/>
    <w:qFormat/>
    <w:rsid w:val="00551AF6"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link w:val="Heading5Char"/>
    <w:qFormat/>
    <w:rsid w:val="00551AF6"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link w:val="Heading6Char"/>
    <w:qFormat/>
    <w:rsid w:val="00551AF6"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link w:val="Heading7Char"/>
    <w:qFormat/>
    <w:rsid w:val="00551AF6"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link w:val="Heading8Char"/>
    <w:qFormat/>
    <w:rsid w:val="00551AF6"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link w:val="Heading9Char"/>
    <w:qFormat/>
    <w:rsid w:val="00551AF6"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semiHidden/>
    <w:rsid w:val="00551AF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551AF6"/>
  </w:style>
  <w:style w:type="character" w:customStyle="1" w:styleId="Heading1Char">
    <w:name w:val="Heading 1 Char"/>
    <w:link w:val="Heading1"/>
    <w:rsid w:val="00551AF6"/>
    <w:rPr>
      <w:rFonts w:ascii="Arial Black" w:eastAsia="Times New Roman" w:hAnsi="Arial Black" w:cs="Times New Roman"/>
      <w:color w:val="808080"/>
      <w:spacing w:val="-25"/>
      <w:kern w:val="28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1228FE"/>
    <w:rPr>
      <w:rFonts w:ascii="Arial Black" w:eastAsia="Times New Roman" w:hAnsi="Arial Black" w:cs="Times New Roman"/>
      <w:spacing w:val="-10"/>
      <w:kern w:val="28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28FE"/>
    <w:rPr>
      <w:rFonts w:ascii="Arial Black" w:eastAsia="Times New Roman" w:hAnsi="Arial Black" w:cs="Times New Roman"/>
      <w:spacing w:val="-5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1228FE"/>
    <w:rPr>
      <w:rFonts w:ascii="Garamond" w:eastAsia="Times New Roman" w:hAnsi="Garamond" w:cs="Times New Roman"/>
      <w:caps/>
      <w:spacing w:val="30"/>
      <w:sz w:val="16"/>
      <w:szCs w:val="20"/>
    </w:rPr>
  </w:style>
  <w:style w:type="character" w:customStyle="1" w:styleId="Heading5Char">
    <w:name w:val="Heading 5 Char"/>
    <w:basedOn w:val="DefaultParagraphFont"/>
    <w:link w:val="Heading5"/>
    <w:rsid w:val="001228FE"/>
    <w:rPr>
      <w:rFonts w:ascii="Arial Black" w:eastAsia="Times New Roman" w:hAnsi="Arial Black" w:cs="Times New Roman"/>
      <w:spacing w:val="-5"/>
      <w:sz w:val="18"/>
      <w:szCs w:val="20"/>
    </w:rPr>
  </w:style>
  <w:style w:type="character" w:customStyle="1" w:styleId="Heading6Char">
    <w:name w:val="Heading 6 Char"/>
    <w:basedOn w:val="DefaultParagraphFont"/>
    <w:link w:val="Heading6"/>
    <w:rsid w:val="001228FE"/>
    <w:rPr>
      <w:rFonts w:ascii="Garamond" w:eastAsia="Times New Roman" w:hAnsi="Garamond" w:cs="Times New Roman"/>
      <w:sz w:val="16"/>
      <w:szCs w:val="20"/>
    </w:rPr>
  </w:style>
  <w:style w:type="character" w:customStyle="1" w:styleId="Heading7Char">
    <w:name w:val="Heading 7 Char"/>
    <w:basedOn w:val="DefaultParagraphFont"/>
    <w:link w:val="Heading7"/>
    <w:rsid w:val="001228FE"/>
    <w:rPr>
      <w:rFonts w:ascii="Garamond" w:eastAsia="Times New Roman" w:hAnsi="Garamond" w:cs="Times New Roman"/>
      <w:i/>
      <w:spacing w:val="-5"/>
      <w:sz w:val="28"/>
      <w:szCs w:val="20"/>
      <w:shd w:val="pct5" w:color="auto" w:fill="auto"/>
    </w:rPr>
  </w:style>
  <w:style w:type="character" w:customStyle="1" w:styleId="Heading8Char">
    <w:name w:val="Heading 8 Char"/>
    <w:basedOn w:val="DefaultParagraphFont"/>
    <w:link w:val="Heading8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character" w:customStyle="1" w:styleId="Heading9Char">
    <w:name w:val="Heading 9 Char"/>
    <w:basedOn w:val="DefaultParagraphFont"/>
    <w:link w:val="Heading9"/>
    <w:rsid w:val="001228FE"/>
    <w:rPr>
      <w:rFonts w:ascii="Garamond" w:eastAsia="Times New Roman" w:hAnsi="Garamond" w:cs="Times New Roman"/>
      <w:b/>
      <w:i/>
      <w:kern w:val="28"/>
      <w:sz w:val="16"/>
      <w:szCs w:val="20"/>
    </w:rPr>
  </w:style>
  <w:style w:type="paragraph" w:styleId="BodyText">
    <w:name w:val="Body Text"/>
    <w:basedOn w:val="Normal"/>
    <w:link w:val="BodyTextChar"/>
    <w:rsid w:val="00551AF6"/>
    <w:pPr>
      <w:spacing w:after="240"/>
      <w:jc w:val="both"/>
    </w:pPr>
    <w:rPr>
      <w:spacing w:val="-5"/>
      <w:sz w:val="24"/>
    </w:rPr>
  </w:style>
  <w:style w:type="character" w:customStyle="1" w:styleId="BodyTextChar">
    <w:name w:val="Body Text Char"/>
    <w:link w:val="BodyText"/>
    <w:rsid w:val="00551AF6"/>
    <w:rPr>
      <w:rFonts w:ascii="Garamond" w:eastAsia="Times New Roman" w:hAnsi="Garamond" w:cs="Times New Roman"/>
      <w:spacing w:val="-5"/>
      <w:szCs w:val="20"/>
    </w:rPr>
  </w:style>
  <w:style w:type="character" w:styleId="CommentReference">
    <w:name w:val="annotation reference"/>
    <w:semiHidden/>
    <w:rsid w:val="00551AF6"/>
    <w:rPr>
      <w:sz w:val="16"/>
    </w:rPr>
  </w:style>
  <w:style w:type="paragraph" w:styleId="CommentText">
    <w:name w:val="annotation text"/>
    <w:basedOn w:val="Normal"/>
    <w:link w:val="CommentTextChar"/>
    <w:semiHidden/>
    <w:rsid w:val="00551AF6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CommentTextChar">
    <w:name w:val="Comment Text Char"/>
    <w:basedOn w:val="DefaultParagraphFont"/>
    <w:link w:val="CommentText"/>
    <w:semiHidden/>
    <w:rsid w:val="001228FE"/>
    <w:rPr>
      <w:rFonts w:ascii="Garamond" w:eastAsia="Times New Roman" w:hAnsi="Garamond" w:cs="Times New Roman"/>
      <w:sz w:val="16"/>
      <w:szCs w:val="20"/>
    </w:rPr>
  </w:style>
  <w:style w:type="paragraph" w:customStyle="1" w:styleId="BlockQuotation">
    <w:name w:val="Block Quotation"/>
    <w:basedOn w:val="Normal"/>
    <w:next w:val="BodyText"/>
    <w:rsid w:val="00551AF6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rsid w:val="00551AF6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rsid w:val="00551AF6"/>
    <w:pPr>
      <w:keepNext/>
    </w:pPr>
  </w:style>
  <w:style w:type="paragraph" w:styleId="Caption">
    <w:name w:val="caption"/>
    <w:basedOn w:val="Normal"/>
    <w:next w:val="BodyText"/>
    <w:qFormat/>
    <w:rsid w:val="00551AF6"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rsid w:val="00551AF6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rsid w:val="00551AF6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rsid w:val="00551AF6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sid w:val="00551AF6"/>
    <w:rPr>
      <w:rFonts w:ascii="Arial Black" w:hAnsi="Arial Black"/>
      <w:sz w:val="18"/>
    </w:rPr>
  </w:style>
  <w:style w:type="character" w:styleId="EndnoteReference">
    <w:name w:val="endnote reference"/>
    <w:semiHidden/>
    <w:rsid w:val="00551AF6"/>
    <w:rPr>
      <w:sz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551AF6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EndnoteTextChar">
    <w:name w:val="Endnote Text Char"/>
    <w:basedOn w:val="DefaultParagraphFont"/>
    <w:link w:val="End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Footer">
    <w:name w:val="footer"/>
    <w:basedOn w:val="Normal"/>
    <w:link w:val="FooterChar"/>
    <w:rsid w:val="00551AF6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customStyle="1" w:styleId="FooterChar">
    <w:name w:val="Footer Char"/>
    <w:basedOn w:val="DefaultParagraphFont"/>
    <w:link w:val="Footer"/>
    <w:rsid w:val="001228FE"/>
    <w:rPr>
      <w:rFonts w:ascii="Arial Black" w:eastAsia="Times New Roman" w:hAnsi="Arial Black" w:cs="Times New Roman"/>
      <w:sz w:val="16"/>
      <w:szCs w:val="20"/>
    </w:rPr>
  </w:style>
  <w:style w:type="character" w:styleId="FootnoteReference">
    <w:name w:val="footnote reference"/>
    <w:semiHidden/>
    <w:rsid w:val="00551AF6"/>
    <w:rPr>
      <w:sz w:val="18"/>
      <w:vertAlign w:val="superscript"/>
    </w:rPr>
  </w:style>
  <w:style w:type="paragraph" w:styleId="FootnoteText">
    <w:name w:val="footnote text"/>
    <w:basedOn w:val="Normal"/>
    <w:link w:val="FootnoteTextChar"/>
    <w:semiHidden/>
    <w:rsid w:val="00551AF6"/>
    <w:pPr>
      <w:spacing w:before="240" w:after="12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Header">
    <w:name w:val="header"/>
    <w:basedOn w:val="Normal"/>
    <w:link w:val="HeaderChar"/>
    <w:rsid w:val="00551AF6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character" w:customStyle="1" w:styleId="HeaderChar">
    <w:name w:val="Header Char"/>
    <w:basedOn w:val="DefaultParagraphFont"/>
    <w:link w:val="Header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paragraph" w:customStyle="1" w:styleId="Icon1">
    <w:name w:val="Icon 1"/>
    <w:basedOn w:val="Normal"/>
    <w:rsid w:val="00551AF6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551AF6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551AF6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rsid w:val="00551AF6"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rsid w:val="00551AF6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rsid w:val="00551AF6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rsid w:val="00551AF6"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rsid w:val="00551AF6"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rsid w:val="00551AF6"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rsid w:val="00551AF6"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sid w:val="00551AF6"/>
    <w:rPr>
      <w:caps/>
      <w:sz w:val="22"/>
    </w:rPr>
  </w:style>
  <w:style w:type="paragraph" w:styleId="ListBullet">
    <w:name w:val="List Bullet"/>
    <w:basedOn w:val="Normal"/>
    <w:rsid w:val="00551AF6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rsid w:val="00551AF6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551AF6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link w:val="MacroTextChar"/>
    <w:semiHidden/>
    <w:rsid w:val="00551AF6"/>
    <w:pPr>
      <w:spacing w:after="120"/>
    </w:pPr>
    <w:rPr>
      <w:rFonts w:ascii="Courier New" w:hAnsi="Courier New"/>
    </w:rPr>
  </w:style>
  <w:style w:type="character" w:customStyle="1" w:styleId="MacroTextChar">
    <w:name w:val="Macro Text Char"/>
    <w:basedOn w:val="DefaultParagraphFont"/>
    <w:link w:val="MacroText"/>
    <w:semiHidden/>
    <w:rsid w:val="001228FE"/>
    <w:rPr>
      <w:rFonts w:ascii="Courier New" w:eastAsia="Times New Roman" w:hAnsi="Courier New" w:cs="Times New Roman"/>
      <w:spacing w:val="-5"/>
      <w:szCs w:val="20"/>
    </w:rPr>
  </w:style>
  <w:style w:type="character" w:styleId="PageNumber">
    <w:name w:val="page number"/>
    <w:rsid w:val="00551AF6"/>
    <w:rPr>
      <w:b/>
    </w:rPr>
  </w:style>
  <w:style w:type="paragraph" w:customStyle="1" w:styleId="PartLabel">
    <w:name w:val="Part Label"/>
    <w:basedOn w:val="Normal"/>
    <w:next w:val="Normal"/>
    <w:rsid w:val="00551AF6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rsid w:val="00551AF6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rsid w:val="00551AF6"/>
    <w:pPr>
      <w:keepNext/>
    </w:pPr>
  </w:style>
  <w:style w:type="paragraph" w:customStyle="1" w:styleId="ReturnAddress">
    <w:name w:val="Return Address"/>
    <w:basedOn w:val="Normal"/>
    <w:rsid w:val="00551AF6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rsid w:val="00551AF6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link w:val="SubtitleChar"/>
    <w:qFormat/>
    <w:rsid w:val="00551AF6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1228FE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551AF6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character" w:customStyle="1" w:styleId="TitleChar">
    <w:name w:val="Title Char"/>
    <w:basedOn w:val="DefaultParagraphFont"/>
    <w:link w:val="Title"/>
    <w:rsid w:val="001228FE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SubtitleCover">
    <w:name w:val="Subtitle Cover"/>
    <w:basedOn w:val="Normal"/>
    <w:next w:val="Normal"/>
    <w:rsid w:val="00551AF6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rsid w:val="00551AF6"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rsid w:val="00551AF6"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551AF6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rsid w:val="00551AF6"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uiPriority w:val="39"/>
    <w:rsid w:val="00551AF6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TOC1"/>
    <w:autoRedefine/>
    <w:semiHidden/>
    <w:rsid w:val="00551AF6"/>
    <w:pPr>
      <w:ind w:left="160"/>
    </w:pPr>
    <w:rPr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551AF6"/>
    <w:pPr>
      <w:ind w:left="32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semiHidden/>
    <w:rsid w:val="00551AF6"/>
    <w:pPr>
      <w:ind w:left="48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semiHidden/>
    <w:rsid w:val="00551AF6"/>
    <w:pPr>
      <w:ind w:left="64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semiHidden/>
    <w:rsid w:val="00551AF6"/>
    <w:pPr>
      <w:ind w:left="8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semiHidden/>
    <w:rsid w:val="00551AF6"/>
    <w:pPr>
      <w:ind w:left="96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semiHidden/>
    <w:rsid w:val="00551AF6"/>
    <w:pPr>
      <w:ind w:left="112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semiHidden/>
    <w:rsid w:val="00551AF6"/>
    <w:pPr>
      <w:ind w:left="1280"/>
    </w:pPr>
    <w:rPr>
      <w:rFonts w:asciiTheme="minorHAnsi" w:hAnsiTheme="minorHAnsi" w:cstheme="minorHAnsi"/>
      <w:sz w:val="20"/>
    </w:rPr>
  </w:style>
  <w:style w:type="paragraph" w:customStyle="1" w:styleId="TOCBase">
    <w:name w:val="TOC Base"/>
    <w:basedOn w:val="TOC2"/>
    <w:rsid w:val="00551AF6"/>
  </w:style>
  <w:style w:type="paragraph" w:styleId="BalloonText">
    <w:name w:val="Balloon Text"/>
    <w:basedOn w:val="Normal"/>
    <w:link w:val="BalloonTextChar"/>
    <w:semiHidden/>
    <w:rsid w:val="00551AF6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228FE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uiPriority w:val="99"/>
    <w:rsid w:val="00551AF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88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hyperlink" Target="https://www.sourcetreeapp.com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github.com/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jay/work/training/Templates/Manual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ManualTemplate.dot</Template>
  <TotalTime>122</TotalTime>
  <Pages>9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G</dc:creator>
  <cp:keywords/>
  <dc:description/>
  <cp:lastModifiedBy>Vijay G</cp:lastModifiedBy>
  <cp:revision>11</cp:revision>
  <dcterms:created xsi:type="dcterms:W3CDTF">2020-06-06T23:13:00Z</dcterms:created>
  <dcterms:modified xsi:type="dcterms:W3CDTF">2020-06-07T21:35:00Z</dcterms:modified>
</cp:coreProperties>
</file>